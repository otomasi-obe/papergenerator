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t>*</w:t>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Chips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Chips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9187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9187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88703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62bb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62bb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579f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640a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cc57b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d26ed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chips-template.dot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2026-06-10T04:45:00Z</dcterms:created>
  <dc:creator>MDPI</dc:creator>
  <dc:description/>
  <dc:language>en-US</dc:language>
  <cp:lastModifiedBy>MDPI</cp:lastModifiedBy>
  <dcterms:modified xsi:type="dcterms:W3CDTF">2026-06-10T04:45:00Z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